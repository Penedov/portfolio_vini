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793B9EDE" w14:textId="77777777" w:rsidR="00457ADE" w:rsidRPr="002D7BE7" w:rsidRDefault="004A1426" w:rsidP="00A3726F">
      <w:pPr>
        <w:spacing w:before="120"/>
        <w:rPr>
          <w:color w:val="043D68"/>
        </w:rPr>
      </w:pPr>
      <w:r w:rsidRPr="002D7BE7">
        <w:rPr>
          <w:noProof/>
          <w:color w:val="043D68"/>
          <w:lang w:bidi="pt-BR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5408E6B7" wp14:editId="5CE21A29">
                <wp:simplePos x="0" y="0"/>
                <wp:positionH relativeFrom="page">
                  <wp:posOffset>4879975</wp:posOffset>
                </wp:positionH>
                <wp:positionV relativeFrom="paragraph">
                  <wp:posOffset>-457200</wp:posOffset>
                </wp:positionV>
                <wp:extent cx="2891155" cy="10812780"/>
                <wp:effectExtent l="0" t="0" r="4445" b="7620"/>
                <wp:wrapNone/>
                <wp:docPr id="1829415539" name="Retângulo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1155" cy="10812780"/>
                        </a:xfrm>
                        <a:prstGeom prst="rect">
                          <a:avLst/>
                        </a:prstGeom>
                        <a:solidFill>
                          <a:srgbClr val="D3EBFD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11FAC1" id="Retângulo 1" o:spid="_x0000_s1026" alt="&quot;&quot;" style="position:absolute;margin-left:384.25pt;margin-top:-36pt;width:227.65pt;height:851.4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" fillcolor="#d3ebfd" stroked="f" strokeweight="1pt">
                <v:fill opacity="32896f"/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191"/>
        <w:gridCol w:w="969"/>
        <w:gridCol w:w="3306"/>
      </w:tblGrid>
      <w:tr w:rsidR="00AB74C5" w:rsidRPr="002D7BE7" w14:paraId="32B9D519" w14:textId="77777777" w:rsidTr="00AA51F5">
        <w:trPr>
          <w:trHeight w:val="1620"/>
        </w:trPr>
        <w:tc>
          <w:tcPr>
            <w:tcW w:w="6390" w:type="dxa"/>
            <w:tcBorders>
              <w:bottom w:val="single" w:sz="4" w:space="0" w:color="043D68" w:themeColor="text2"/>
            </w:tcBorders>
          </w:tcPr>
          <w:p w14:paraId="7F4AA201" w14:textId="01E6AB85" w:rsidR="00AB74C5" w:rsidRPr="002D7BE7" w:rsidRDefault="00E6337C" w:rsidP="00AB74C5">
            <w:pPr>
              <w:pStyle w:val="Ttulo"/>
              <w:rPr>
                <w:lang w:val="pt-BR"/>
              </w:rPr>
            </w:pPr>
            <w:r>
              <w:rPr>
                <w:lang w:val="pt-BR"/>
              </w:rPr>
              <w:t xml:space="preserve">Vinicius </w:t>
            </w:r>
            <w:r>
              <w:rPr>
                <w:lang w:val="pt-BR"/>
              </w:rPr>
              <w:br/>
            </w:r>
            <w:r w:rsidRPr="0036221B">
              <w:rPr>
                <w:rStyle w:val="NoEstEmNegrito"/>
                <w:lang w:val="pt-BR"/>
              </w:rPr>
              <w:t>Santos Penedo</w:t>
            </w:r>
          </w:p>
          <w:p w14:paraId="6D360E33" w14:textId="7C91B322" w:rsidR="00AB74C5" w:rsidRPr="002D7BE7" w:rsidRDefault="00E6337C" w:rsidP="00AB74C5">
            <w:pPr>
              <w:pStyle w:val="Subttulo"/>
            </w:pPr>
            <w:r w:rsidRPr="00E6337C">
              <w:t xml:space="preserve">AUXILIAR </w:t>
            </w:r>
            <w:r w:rsidR="005876A4">
              <w:t>administrativo</w:t>
            </w:r>
          </w:p>
        </w:tc>
        <w:tc>
          <w:tcPr>
            <w:tcW w:w="999" w:type="dxa"/>
          </w:tcPr>
          <w:p w14:paraId="4DCBB4E2" w14:textId="77777777" w:rsidR="00AB74C5" w:rsidRPr="002D7BE7" w:rsidRDefault="00AB74C5" w:rsidP="00084DEB">
            <w:pPr>
              <w:spacing w:before="360"/>
              <w:rPr>
                <w:color w:val="043D68"/>
              </w:rPr>
            </w:pPr>
          </w:p>
        </w:tc>
        <w:tc>
          <w:tcPr>
            <w:tcW w:w="3411" w:type="dxa"/>
          </w:tcPr>
          <w:p w14:paraId="1AE733C5" w14:textId="77777777" w:rsidR="00AB74C5" w:rsidRPr="002D7BE7" w:rsidRDefault="00AB74C5" w:rsidP="00084DEB">
            <w:pPr>
              <w:rPr>
                <w:color w:val="043D68"/>
                <w:szCs w:val="20"/>
              </w:rPr>
            </w:pPr>
          </w:p>
        </w:tc>
      </w:tr>
      <w:tr w:rsidR="00676B73" w:rsidRPr="002D7BE7" w14:paraId="0FDBBEFA" w14:textId="77777777" w:rsidTr="00AA51F5">
        <w:trPr>
          <w:trHeight w:val="2340"/>
        </w:trPr>
        <w:tc>
          <w:tcPr>
            <w:tcW w:w="6390" w:type="dxa"/>
            <w:tcBorders>
              <w:top w:val="single" w:sz="4" w:space="0" w:color="043D68" w:themeColor="text2"/>
            </w:tcBorders>
          </w:tcPr>
          <w:p w14:paraId="1E30F354" w14:textId="77777777" w:rsidR="00676B73" w:rsidRPr="002D7BE7" w:rsidRDefault="00676B73" w:rsidP="00AB74C5">
            <w:pPr>
              <w:pStyle w:val="Subttulo"/>
            </w:pPr>
          </w:p>
          <w:p w14:paraId="56959C2C" w14:textId="44951A27" w:rsidR="007B2377" w:rsidRDefault="00000000" w:rsidP="007B2377">
            <w:pPr>
              <w:pStyle w:val="Subttulo"/>
            </w:pPr>
            <w:sdt>
              <w:sdtPr>
                <w:id w:val="407497110"/>
                <w:placeholder>
                  <w:docPart w:val="B255B43DEAC74E3B9602ECD5B2FEA726"/>
                </w:placeholder>
                <w:temporary/>
                <w:showingPlcHdr/>
                <w15:appearance w15:val="hidden"/>
              </w:sdtPr>
              <w:sdtContent>
                <w:r w:rsidR="00676B73" w:rsidRPr="002D7BE7">
                  <w:rPr>
                    <w:lang w:bidi="pt-BR"/>
                  </w:rPr>
                  <w:t>OBJETIVO</w:t>
                </w:r>
              </w:sdtContent>
            </w:sdt>
          </w:p>
          <w:p w14:paraId="09E079E7" w14:textId="77777777" w:rsidR="007B2377" w:rsidRDefault="007B2377" w:rsidP="00084DEB"/>
          <w:p w14:paraId="1BAAEB5E" w14:textId="417C12B7" w:rsidR="00676B73" w:rsidRPr="007B2377" w:rsidRDefault="004D5EB1" w:rsidP="00084DEB">
            <w:r w:rsidRPr="004D5EB1">
              <w:t xml:space="preserve">Busco atuar como </w:t>
            </w:r>
            <w:r w:rsidR="004625C0">
              <w:t>auxiliar administrativo</w:t>
            </w:r>
            <w:r w:rsidRPr="004D5EB1">
              <w:t>, aplicando minha experiência em atendimento ao cliente, controle de estoque e organização operacional para otimizar fluxos de entregas e prestar suporte logístico de excelência.</w:t>
            </w:r>
          </w:p>
        </w:tc>
        <w:tc>
          <w:tcPr>
            <w:tcW w:w="999" w:type="dxa"/>
            <w:vMerge w:val="restart"/>
          </w:tcPr>
          <w:p w14:paraId="071443E7" w14:textId="77777777" w:rsidR="00676B73" w:rsidRPr="002D7BE7" w:rsidRDefault="00676B73" w:rsidP="00084DEB">
            <w:pPr>
              <w:spacing w:before="360"/>
              <w:rPr>
                <w:color w:val="043D68"/>
              </w:rPr>
            </w:pPr>
          </w:p>
        </w:tc>
        <w:tc>
          <w:tcPr>
            <w:tcW w:w="3411" w:type="dxa"/>
          </w:tcPr>
          <w:p w14:paraId="2F7DA4B9" w14:textId="77777777" w:rsidR="00676B73" w:rsidRPr="002D7BE7" w:rsidRDefault="00676B73" w:rsidP="00676B73">
            <w:pPr>
              <w:pStyle w:val="Subttulo"/>
            </w:pPr>
          </w:p>
          <w:p w14:paraId="022522B4" w14:textId="77777777" w:rsidR="00676B73" w:rsidRPr="002D7BE7" w:rsidRDefault="00000000" w:rsidP="00676B73">
            <w:pPr>
              <w:pStyle w:val="Subttulo"/>
            </w:pPr>
            <w:sdt>
              <w:sdtPr>
                <w:id w:val="-1704474398"/>
                <w:placeholder>
                  <w:docPart w:val="30A17E43E4E144FBAD1E5CE3E2221951"/>
                </w:placeholder>
                <w:showingPlcHdr/>
                <w15:appearance w15:val="hidden"/>
              </w:sdtPr>
              <w:sdtContent>
                <w:r w:rsidR="00676B73" w:rsidRPr="002D7BE7">
                  <w:rPr>
                    <w:lang w:bidi="pt-BR"/>
                  </w:rPr>
                  <w:t>Contato</w:t>
                </w:r>
              </w:sdtContent>
            </w:sdt>
          </w:p>
          <w:p w14:paraId="4FB469BC" w14:textId="2C4AF7EC" w:rsidR="007B2377" w:rsidRDefault="007B2377" w:rsidP="0099108A">
            <w:pPr>
              <w:pStyle w:val="Ttulo3"/>
              <w:rPr>
                <w:lang w:val="pt-BR"/>
              </w:rPr>
            </w:pPr>
            <w:r w:rsidRPr="007B2377">
              <w:rPr>
                <w:lang w:val="pt-BR"/>
              </w:rPr>
              <w:t xml:space="preserve">R. Luís Góis, Vila Mariana </w:t>
            </w:r>
            <w:r>
              <w:rPr>
                <w:lang w:val="pt-BR"/>
              </w:rPr>
              <w:t>–</w:t>
            </w:r>
            <w:r w:rsidRPr="007B2377">
              <w:rPr>
                <w:lang w:val="pt-BR"/>
              </w:rPr>
              <w:t xml:space="preserve"> SP</w:t>
            </w:r>
          </w:p>
          <w:p w14:paraId="0C7ABDE8" w14:textId="77777777" w:rsidR="007B2377" w:rsidRDefault="007B2377" w:rsidP="0099108A">
            <w:pPr>
              <w:pStyle w:val="Ttulo3"/>
              <w:rPr>
                <w:lang w:val="pt-BR"/>
              </w:rPr>
            </w:pPr>
            <w:r w:rsidRPr="007B2377">
              <w:rPr>
                <w:lang w:val="pt-BR"/>
              </w:rPr>
              <w:t xml:space="preserve">(11) 98513-6752 </w:t>
            </w:r>
          </w:p>
          <w:p w14:paraId="5DE0B063" w14:textId="5315F592" w:rsidR="00676B73" w:rsidRPr="002D7BE7" w:rsidRDefault="007B2377" w:rsidP="0099108A">
            <w:pPr>
              <w:pStyle w:val="Ttulo3"/>
              <w:rPr>
                <w:b/>
                <w:caps/>
                <w:lang w:val="pt-BR"/>
              </w:rPr>
            </w:pPr>
            <w:r w:rsidRPr="007B2377">
              <w:rPr>
                <w:lang w:val="pt-BR"/>
              </w:rPr>
              <w:t>viniciuspenedo2003@gmail.com</w:t>
            </w:r>
          </w:p>
        </w:tc>
      </w:tr>
      <w:tr w:rsidR="00676B73" w:rsidRPr="002D7BE7" w14:paraId="0D1F1B5D" w14:textId="77777777" w:rsidTr="002D7BE7">
        <w:trPr>
          <w:trHeight w:val="10565"/>
        </w:trPr>
        <w:tc>
          <w:tcPr>
            <w:tcW w:w="6390" w:type="dxa"/>
          </w:tcPr>
          <w:p w14:paraId="7C3A3DB4" w14:textId="77777777" w:rsidR="00676B73" w:rsidRPr="002D7BE7" w:rsidRDefault="00605BCE" w:rsidP="00A3726F">
            <w:pPr>
              <w:pStyle w:val="Subttulo"/>
              <w:spacing w:after="360"/>
            </w:pPr>
            <w:r w:rsidRPr="002D7BE7">
              <w:rPr>
                <w:noProof/>
                <w:lang w:bidi="pt-BR"/>
              </w:rPr>
              <mc:AlternateContent>
                <mc:Choice Requires="wps">
                  <w:drawing>
                    <wp:inline distT="0" distB="0" distL="0" distR="0" wp14:anchorId="19DD9FFB" wp14:editId="664F23D8">
                      <wp:extent cx="1609090" cy="0"/>
                      <wp:effectExtent l="0" t="0" r="0" b="0"/>
                      <wp:docPr id="1" name="Conector Reto 1" descr="Decorativ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09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8AA9EB9" id="Conector Reto 1" o:spid="_x0000_s1026" alt="Decorativ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26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" strokecolor="#043d68 [3215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615E2E21" w14:textId="77777777" w:rsidR="00AA51F5" w:rsidRPr="002D7BE7" w:rsidRDefault="00000000" w:rsidP="00AA51F5">
            <w:pPr>
              <w:pStyle w:val="Subttulo"/>
            </w:pPr>
            <w:sdt>
              <w:sdtPr>
                <w:id w:val="1696962928"/>
                <w:placeholder>
                  <w:docPart w:val="404B0EBD42404CCE8DD77575BBB3605C"/>
                </w:placeholder>
                <w:temporary/>
                <w:showingPlcHdr/>
                <w15:appearance w15:val="hidden"/>
              </w:sdtPr>
              <w:sdtContent>
                <w:r w:rsidR="00AA51F5" w:rsidRPr="002D7BE7">
                  <w:rPr>
                    <w:lang w:bidi="pt-BR"/>
                  </w:rPr>
                  <w:t>Experiência</w:t>
                </w:r>
              </w:sdtContent>
            </w:sdt>
          </w:p>
          <w:p w14:paraId="751C9F0C" w14:textId="77777777" w:rsidR="00AA51F5" w:rsidRPr="002D7BE7" w:rsidRDefault="00AA51F5" w:rsidP="00AA51F5"/>
          <w:p w14:paraId="788D5D05" w14:textId="442853E1" w:rsidR="00E6337C" w:rsidRDefault="00E6337C" w:rsidP="00E6337C">
            <w:pPr>
              <w:rPr>
                <w:b/>
                <w:bCs/>
                <w:caps/>
                <w:spacing w:val="20"/>
                <w:lang w:val="en-US"/>
              </w:rPr>
            </w:pPr>
            <w:r w:rsidRPr="00E6337C">
              <w:rPr>
                <w:b/>
                <w:bCs/>
                <w:caps/>
                <w:spacing w:val="20"/>
                <w:lang w:val="en-US"/>
              </w:rPr>
              <w:t>RAGAZZO EXPRESS | 2022 – 2023</w:t>
            </w:r>
          </w:p>
          <w:p w14:paraId="121BA9AD" w14:textId="1659163A" w:rsidR="00E6337C" w:rsidRDefault="00E6337C" w:rsidP="00E6337C">
            <w:pPr>
              <w:pStyle w:val="PargrafodaLista"/>
              <w:numPr>
                <w:ilvl w:val="0"/>
                <w:numId w:val="23"/>
              </w:numPr>
            </w:pPr>
            <w:r>
              <w:t>Atendimento ao cliente presencial</w:t>
            </w:r>
          </w:p>
          <w:p w14:paraId="09DFD4D6" w14:textId="77777777" w:rsidR="009267C5" w:rsidRPr="009267C5" w:rsidRDefault="009267C5" w:rsidP="00E6337C">
            <w:pPr>
              <w:pStyle w:val="PargrafodaLista"/>
              <w:numPr>
                <w:ilvl w:val="0"/>
                <w:numId w:val="23"/>
              </w:numPr>
              <w:rPr>
                <w:b/>
                <w:bCs/>
                <w:caps/>
                <w:spacing w:val="20"/>
              </w:rPr>
            </w:pPr>
            <w:r w:rsidRPr="009267C5">
              <w:t>Organização do fluxo de pedidos, conferência de itens logísticos e garantia da precisão na entrega ao cliente.</w:t>
            </w:r>
          </w:p>
          <w:p w14:paraId="7B2E8062" w14:textId="48E810F8" w:rsidR="00E6337C" w:rsidRPr="0036221B" w:rsidRDefault="00E6337C" w:rsidP="00E6337C">
            <w:pPr>
              <w:pStyle w:val="PargrafodaLista"/>
              <w:numPr>
                <w:ilvl w:val="0"/>
                <w:numId w:val="23"/>
              </w:numPr>
              <w:rPr>
                <w:b/>
                <w:bCs/>
                <w:caps/>
                <w:spacing w:val="20"/>
              </w:rPr>
            </w:pPr>
            <w:r>
              <w:t>Apoio na gestão de estoque e controle de insumos</w:t>
            </w:r>
          </w:p>
          <w:p w14:paraId="35696AB5" w14:textId="77777777" w:rsidR="00E6337C" w:rsidRPr="0036221B" w:rsidRDefault="00E6337C" w:rsidP="00E6337C">
            <w:pPr>
              <w:rPr>
                <w:b/>
                <w:bCs/>
                <w:caps/>
                <w:spacing w:val="20"/>
              </w:rPr>
            </w:pPr>
          </w:p>
          <w:p w14:paraId="282F821D" w14:textId="03B14ECA" w:rsidR="00E6337C" w:rsidRPr="00A9044D" w:rsidRDefault="00E6337C" w:rsidP="00E6337C">
            <w:pPr>
              <w:rPr>
                <w:b/>
                <w:bCs/>
                <w:caps/>
                <w:spacing w:val="20"/>
              </w:rPr>
            </w:pPr>
            <w:r w:rsidRPr="00A9044D">
              <w:rPr>
                <w:b/>
                <w:bCs/>
                <w:caps/>
                <w:spacing w:val="20"/>
              </w:rPr>
              <w:t>CACAU COM GELATERIA | 2023 – 2025</w:t>
            </w:r>
          </w:p>
          <w:p w14:paraId="5A965E41" w14:textId="77777777" w:rsidR="00B46144" w:rsidRDefault="00A9044D" w:rsidP="00A9044D">
            <w:pPr>
              <w:pStyle w:val="PargrafodaLista"/>
              <w:numPr>
                <w:ilvl w:val="0"/>
                <w:numId w:val="23"/>
              </w:numPr>
            </w:pPr>
            <w:r w:rsidRPr="00A9044D">
              <w:t>Interface diária com clientes, prestando suporte operacional e tratativa de ocorrências em loja.</w:t>
            </w:r>
          </w:p>
          <w:p w14:paraId="44B77DCA" w14:textId="4DCEA2ED" w:rsidR="00A41D9E" w:rsidRDefault="00B46144" w:rsidP="00A9044D">
            <w:pPr>
              <w:pStyle w:val="PargrafodaLista"/>
              <w:numPr>
                <w:ilvl w:val="0"/>
                <w:numId w:val="23"/>
              </w:numPr>
            </w:pPr>
            <w:r w:rsidRPr="00B46144">
              <w:t>Gestão e controle de estoque, reposição contínua de insumos e organização do ambiente logístico.</w:t>
            </w:r>
          </w:p>
          <w:p w14:paraId="4EB1F21E" w14:textId="1BA23C85" w:rsidR="007B2377" w:rsidRDefault="007B2377" w:rsidP="007B2377">
            <w:r w:rsidRPr="002D7BE7">
              <w:rPr>
                <w:noProof/>
                <w:lang w:bidi="pt-BR"/>
              </w:rPr>
              <mc:AlternateContent>
                <mc:Choice Requires="wps">
                  <w:drawing>
                    <wp:inline distT="0" distB="0" distL="0" distR="0" wp14:anchorId="39F88911" wp14:editId="0EAF2759">
                      <wp:extent cx="1609090" cy="0"/>
                      <wp:effectExtent l="0" t="0" r="0" b="0"/>
                      <wp:docPr id="5" name="Conector Reto 1" descr="Decorativ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09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F7955AA" id="Conector Reto 1" o:spid="_x0000_s1026" alt="Decorativ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26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" strokecolor="#043d68 [3215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577E545F" w14:textId="77777777" w:rsidR="007B2377" w:rsidRDefault="007B2377" w:rsidP="007B2377"/>
          <w:p w14:paraId="61D0ED89" w14:textId="77777777" w:rsidR="007B2377" w:rsidRPr="007B2377" w:rsidRDefault="007B2377" w:rsidP="007B2377">
            <w:pPr>
              <w:rPr>
                <w:lang w:val="en-US"/>
              </w:rPr>
            </w:pPr>
            <w:r w:rsidRPr="007B2377">
              <w:rPr>
                <w:b/>
                <w:sz w:val="22"/>
                <w:szCs w:val="28"/>
                <w:lang w:val="en-US"/>
              </w:rPr>
              <w:t>LÍNGUA</w:t>
            </w:r>
            <w:r w:rsidRPr="007B2377">
              <w:rPr>
                <w:b/>
                <w:lang w:val="en-US"/>
              </w:rPr>
              <w:br/>
            </w:r>
          </w:p>
          <w:p w14:paraId="2735997B" w14:textId="77777777" w:rsidR="007B2377" w:rsidRDefault="007B2377" w:rsidP="007B2377">
            <w:pPr>
              <w:rPr>
                <w:lang w:val="en-US"/>
              </w:rPr>
            </w:pPr>
            <w:r w:rsidRPr="007B2377">
              <w:rPr>
                <w:lang w:val="en-US"/>
              </w:rPr>
              <w:t>Inglês – Básico</w:t>
            </w:r>
          </w:p>
          <w:p w14:paraId="2321C9C2" w14:textId="0E74CC4E" w:rsidR="007B2377" w:rsidRDefault="007B2377" w:rsidP="007B2377">
            <w:r w:rsidRPr="007B2377">
              <w:t>Português</w:t>
            </w:r>
            <w:r>
              <w:rPr>
                <w:lang w:val="en-US"/>
              </w:rPr>
              <w:t xml:space="preserve"> – </w:t>
            </w:r>
            <w:r w:rsidRPr="007B2377">
              <w:t>Nativo</w:t>
            </w:r>
          </w:p>
          <w:p w14:paraId="10771014" w14:textId="77777777" w:rsidR="00A41D9E" w:rsidRPr="007B2377" w:rsidRDefault="00A41D9E" w:rsidP="007B2377">
            <w:pPr>
              <w:rPr>
                <w:lang w:val="en-US"/>
              </w:rPr>
            </w:pPr>
          </w:p>
          <w:p w14:paraId="4E4DCF10" w14:textId="66474A51" w:rsidR="007B2377" w:rsidRDefault="007B2377" w:rsidP="007B2377">
            <w:pPr>
              <w:rPr>
                <w:lang w:val="en-US"/>
              </w:rPr>
            </w:pPr>
            <w:r w:rsidRPr="002D7BE7">
              <w:rPr>
                <w:noProof/>
                <w:lang w:bidi="pt-BR"/>
              </w:rPr>
              <mc:AlternateContent>
                <mc:Choice Requires="wps">
                  <w:drawing>
                    <wp:inline distT="0" distB="0" distL="0" distR="0" wp14:anchorId="57FAF598" wp14:editId="51AC9ED6">
                      <wp:extent cx="1609090" cy="0"/>
                      <wp:effectExtent l="0" t="0" r="0" b="0"/>
                      <wp:docPr id="6" name="Conector Reto 1" descr="Decorativ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09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59545C5" id="Conector Reto 1" o:spid="_x0000_s1026" alt="Decorativ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26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" strokecolor="#043d68 [3215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1EA51B20" w14:textId="77777777" w:rsidR="007B2377" w:rsidRPr="007B2377" w:rsidRDefault="007B2377" w:rsidP="007B2377">
            <w:pPr>
              <w:rPr>
                <w:lang w:val="en-US"/>
              </w:rPr>
            </w:pPr>
          </w:p>
          <w:p w14:paraId="1A0D6850" w14:textId="77777777" w:rsidR="007B2377" w:rsidRPr="0036221B" w:rsidRDefault="007B2377" w:rsidP="007B2377">
            <w:r w:rsidRPr="0036221B">
              <w:rPr>
                <w:b/>
                <w:sz w:val="22"/>
                <w:szCs w:val="28"/>
              </w:rPr>
              <w:t>CURSO</w:t>
            </w:r>
            <w:r w:rsidRPr="0036221B">
              <w:rPr>
                <w:b/>
              </w:rPr>
              <w:br/>
            </w:r>
          </w:p>
          <w:p w14:paraId="0F679431" w14:textId="77777777" w:rsidR="007B2377" w:rsidRPr="0036221B" w:rsidRDefault="007B2377" w:rsidP="007B2377">
            <w:r w:rsidRPr="0036221B">
              <w:t xml:space="preserve">Excel </w:t>
            </w:r>
            <w:r w:rsidRPr="007B2377">
              <w:t>Intermediário</w:t>
            </w:r>
            <w:r w:rsidRPr="0036221B">
              <w:t xml:space="preserve"> – Fundação Bradesco (</w:t>
            </w:r>
            <w:proofErr w:type="spellStart"/>
            <w:r w:rsidRPr="0036221B">
              <w:t>Ago</w:t>
            </w:r>
            <w:proofErr w:type="spellEnd"/>
            <w:r w:rsidRPr="0036221B">
              <w:t>/2025)</w:t>
            </w:r>
          </w:p>
          <w:p w14:paraId="453F7846" w14:textId="3BEA6E15" w:rsidR="007B2377" w:rsidRPr="007B2377" w:rsidRDefault="007B2377" w:rsidP="007B2377"/>
        </w:tc>
        <w:tc>
          <w:tcPr>
            <w:tcW w:w="999" w:type="dxa"/>
            <w:vMerge/>
          </w:tcPr>
          <w:p w14:paraId="2EF5E8C0" w14:textId="77777777" w:rsidR="00676B73" w:rsidRPr="002D7BE7" w:rsidRDefault="00676B73" w:rsidP="00084DEB">
            <w:pPr>
              <w:rPr>
                <w:color w:val="043D68"/>
              </w:rPr>
            </w:pPr>
          </w:p>
        </w:tc>
        <w:tc>
          <w:tcPr>
            <w:tcW w:w="3411" w:type="dxa"/>
          </w:tcPr>
          <w:p w14:paraId="2AEEE6FE" w14:textId="77777777" w:rsidR="00676B73" w:rsidRPr="002D7BE7" w:rsidRDefault="00605BCE" w:rsidP="00A3726F">
            <w:pPr>
              <w:pStyle w:val="Subttulo"/>
              <w:spacing w:after="360"/>
            </w:pPr>
            <w:r w:rsidRPr="002D7BE7">
              <w:rPr>
                <w:noProof/>
                <w:lang w:bidi="pt-BR"/>
              </w:rPr>
              <mc:AlternateContent>
                <mc:Choice Requires="wps">
                  <w:drawing>
                    <wp:inline distT="0" distB="0" distL="0" distR="0" wp14:anchorId="051EF023" wp14:editId="0EEF19F4">
                      <wp:extent cx="1609090" cy="0"/>
                      <wp:effectExtent l="0" t="0" r="0" b="0"/>
                      <wp:docPr id="2" name="Conector Reto 2" descr="Decorativ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09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B06FF6F" id="Conector Reto 2" o:spid="_x0000_s1026" alt="Decorativ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26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" strokecolor="#043d68 [3215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2A205E90" w14:textId="77777777" w:rsidR="00A3726F" w:rsidRPr="002D7BE7" w:rsidRDefault="00000000" w:rsidP="00A3726F">
            <w:pPr>
              <w:pStyle w:val="Subttulo"/>
            </w:pPr>
            <w:sdt>
              <w:sdtPr>
                <w:id w:val="-609588387"/>
                <w:placeholder>
                  <w:docPart w:val="C6A16FEE94F74C2080E96A1A15CC0F45"/>
                </w:placeholder>
                <w:temporary/>
                <w:showingPlcHdr/>
                <w15:appearance w15:val="hidden"/>
              </w:sdtPr>
              <w:sdtContent>
                <w:r w:rsidR="00A3726F" w:rsidRPr="002D7BE7">
                  <w:rPr>
                    <w:lang w:bidi="pt-BR"/>
                  </w:rPr>
                  <w:t>Sobre Mim</w:t>
                </w:r>
              </w:sdtContent>
            </w:sdt>
          </w:p>
          <w:p w14:paraId="36D88E4F" w14:textId="77777777" w:rsidR="00A3726F" w:rsidRPr="002D7BE7" w:rsidRDefault="00A3726F" w:rsidP="00A3726F"/>
          <w:p w14:paraId="7DE66705" w14:textId="228F9208" w:rsidR="00351FDF" w:rsidRPr="002D7BE7" w:rsidRDefault="007B2377" w:rsidP="00676B73">
            <w:r w:rsidRPr="00E6337C">
              <w:t xml:space="preserve">Sou uma pessoa comunicativa, organizada e com facilidade em aprender novas tarefas. </w:t>
            </w:r>
          </w:p>
          <w:p w14:paraId="0B0B288D" w14:textId="77777777" w:rsidR="00351FDF" w:rsidRPr="002D7BE7" w:rsidRDefault="00351FDF" w:rsidP="00351FDF">
            <w:pPr>
              <w:pStyle w:val="Subttulo"/>
            </w:pPr>
            <w:r w:rsidRPr="002D7BE7">
              <w:rPr>
                <w:noProof/>
                <w:lang w:bidi="pt-BR"/>
              </w:rPr>
              <mc:AlternateContent>
                <mc:Choice Requires="wps">
                  <w:drawing>
                    <wp:inline distT="0" distB="0" distL="0" distR="0" wp14:anchorId="05C351B4" wp14:editId="31221260">
                      <wp:extent cx="1609090" cy="0"/>
                      <wp:effectExtent l="0" t="0" r="0" b="0"/>
                      <wp:docPr id="3" name="Conector Reto 3" descr="Decorativ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09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E082FDC" id="Conector Reto 3" o:spid="_x0000_s1026" alt="Decorativ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26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" strokecolor="#043d68 [3215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461F54E8" w14:textId="77777777" w:rsidR="00351FDF" w:rsidRPr="002D7BE7" w:rsidRDefault="00351FDF" w:rsidP="00676B73"/>
          <w:p w14:paraId="3B091E26" w14:textId="77777777" w:rsidR="00351FDF" w:rsidRPr="002D7BE7" w:rsidRDefault="00000000" w:rsidP="00351FDF">
            <w:pPr>
              <w:pStyle w:val="Subttulo"/>
            </w:pPr>
            <w:sdt>
              <w:sdtPr>
                <w:id w:val="-1334530411"/>
                <w:placeholder>
                  <w:docPart w:val="E7F52F55898045A4917BE086A7CF2C2B"/>
                </w:placeholder>
                <w:temporary/>
                <w:showingPlcHdr/>
                <w15:appearance w15:val="hidden"/>
              </w:sdtPr>
              <w:sdtContent>
                <w:r w:rsidR="00351FDF" w:rsidRPr="002D7BE7">
                  <w:rPr>
                    <w:lang w:bidi="pt-BR"/>
                  </w:rPr>
                  <w:t>EDUCAÇÃO</w:t>
                </w:r>
              </w:sdtContent>
            </w:sdt>
          </w:p>
          <w:p w14:paraId="67D677C9" w14:textId="77777777" w:rsidR="00351FDF" w:rsidRPr="002D7BE7" w:rsidRDefault="00351FDF" w:rsidP="00E91344"/>
          <w:p w14:paraId="71C2D21F" w14:textId="1715AE3D" w:rsidR="007B2377" w:rsidRDefault="007B2377" w:rsidP="007B2377">
            <w:r>
              <w:t>Ensino Médio Completo - 2021</w:t>
            </w:r>
          </w:p>
          <w:p w14:paraId="5A03D9F5" w14:textId="77777777" w:rsidR="007B2377" w:rsidRDefault="007B2377" w:rsidP="007B2377"/>
          <w:p w14:paraId="5B970C73" w14:textId="1C4760F1" w:rsidR="00676B73" w:rsidRDefault="007B2377" w:rsidP="007B2377">
            <w:r>
              <w:t xml:space="preserve">ETEC - Técnico em Análise e Desenvolvimento de Sistemas -2025 </w:t>
            </w:r>
          </w:p>
          <w:p w14:paraId="0D503C18" w14:textId="77777777" w:rsidR="00D94DB5" w:rsidRDefault="00D94DB5" w:rsidP="007B2377"/>
          <w:p w14:paraId="349FB932" w14:textId="6030E366" w:rsidR="00694C15" w:rsidRPr="002D7BE7" w:rsidRDefault="00D94DB5" w:rsidP="007B2377">
            <w:r>
              <w:t>Fatec</w:t>
            </w:r>
            <w:r w:rsidR="006B2AB2">
              <w:t xml:space="preserve"> - </w:t>
            </w:r>
            <w:r w:rsidR="006B2AB2" w:rsidRPr="006B2AB2">
              <w:t>Tecnologia em Análise e Desenvolvimento de Sistemas</w:t>
            </w:r>
            <w:r w:rsidR="00694C15">
              <w:t xml:space="preserve"> – Cursando</w:t>
            </w:r>
          </w:p>
          <w:p w14:paraId="4CC575A9" w14:textId="77777777" w:rsidR="00351FDF" w:rsidRPr="002D7BE7" w:rsidRDefault="00E91344" w:rsidP="00A3726F">
            <w:pPr>
              <w:pStyle w:val="Subttulo"/>
            </w:pPr>
            <w:r w:rsidRPr="002D7BE7">
              <w:rPr>
                <w:noProof/>
                <w:lang w:bidi="pt-BR"/>
              </w:rPr>
              <mc:AlternateContent>
                <mc:Choice Requires="wps">
                  <w:drawing>
                    <wp:inline distT="0" distB="0" distL="0" distR="0" wp14:anchorId="0327B842" wp14:editId="25D4651D">
                      <wp:extent cx="1609090" cy="0"/>
                      <wp:effectExtent l="0" t="0" r="0" b="0"/>
                      <wp:docPr id="4" name="Conector Reto 4" descr="Decorativ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09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479C638" id="Conector Reto 4" o:spid="_x0000_s1026" alt="Decorativ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26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" strokecolor="#043d68 [3215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4E3FC516" w14:textId="77777777" w:rsidR="00351FDF" w:rsidRPr="002D7BE7" w:rsidRDefault="00351FDF" w:rsidP="00351FDF"/>
          <w:p w14:paraId="7F78BE05" w14:textId="77777777" w:rsidR="00351FDF" w:rsidRPr="002D7BE7" w:rsidRDefault="00000000" w:rsidP="00351FDF">
            <w:pPr>
              <w:pStyle w:val="Subttulo"/>
            </w:pPr>
            <w:sdt>
              <w:sdtPr>
                <w:id w:val="1687565607"/>
                <w:placeholder>
                  <w:docPart w:val="CCB521D8CECF4A5EAD59CE6634434078"/>
                </w:placeholder>
                <w:temporary/>
                <w:showingPlcHdr/>
                <w15:appearance w15:val="hidden"/>
              </w:sdtPr>
              <w:sdtContent>
                <w:r w:rsidR="00351FDF" w:rsidRPr="002D7BE7">
                  <w:rPr>
                    <w:lang w:bidi="pt-BR"/>
                  </w:rPr>
                  <w:t>HABILIDADES</w:t>
                </w:r>
              </w:sdtContent>
            </w:sdt>
          </w:p>
          <w:p w14:paraId="561ECEA2" w14:textId="77777777" w:rsidR="00351FDF" w:rsidRPr="002D7BE7" w:rsidRDefault="00351FDF" w:rsidP="00351FDF"/>
          <w:p w14:paraId="54C86C32" w14:textId="77777777" w:rsidR="00E6337C" w:rsidRDefault="00E6337C" w:rsidP="00E6337C">
            <w:r>
              <w:t>Gestão de Tempo</w:t>
            </w:r>
          </w:p>
          <w:p w14:paraId="27EB9FC5" w14:textId="77777777" w:rsidR="00E6337C" w:rsidRDefault="00E6337C" w:rsidP="00E6337C">
            <w:r>
              <w:t>Adaptabilidade</w:t>
            </w:r>
          </w:p>
          <w:p w14:paraId="155D07BC" w14:textId="77777777" w:rsidR="00E6337C" w:rsidRDefault="00E6337C" w:rsidP="00E6337C">
            <w:r>
              <w:t>Resiliência</w:t>
            </w:r>
          </w:p>
          <w:p w14:paraId="2CFE6F7F" w14:textId="77777777" w:rsidR="00E6337C" w:rsidRDefault="00E6337C" w:rsidP="00E6337C">
            <w:r>
              <w:t>Organização</w:t>
            </w:r>
          </w:p>
          <w:p w14:paraId="38081774" w14:textId="77777777" w:rsidR="00E6337C" w:rsidRDefault="00E6337C" w:rsidP="00E6337C">
            <w:r>
              <w:t>Proatividade</w:t>
            </w:r>
          </w:p>
          <w:p w14:paraId="596EDCF2" w14:textId="29789F73" w:rsidR="00351FDF" w:rsidRPr="00E6337C" w:rsidRDefault="00E6337C" w:rsidP="00E6337C">
            <w:r>
              <w:t>Comunicação</w:t>
            </w:r>
          </w:p>
        </w:tc>
      </w:tr>
    </w:tbl>
    <w:p w14:paraId="7D698464" w14:textId="77777777" w:rsidR="00871DB8" w:rsidRPr="002D7BE7" w:rsidRDefault="00871DB8" w:rsidP="006D0785">
      <w:pPr>
        <w:rPr>
          <w:color w:val="043D68"/>
        </w:rPr>
      </w:pPr>
    </w:p>
    <w:sectPr w:rsidR="00871DB8" w:rsidRPr="002D7BE7" w:rsidSect="00877DF2">
      <w:pgSz w:w="11906" w:h="16838" w:code="9"/>
      <w:pgMar w:top="720" w:right="720" w:bottom="432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DFAA82" w14:textId="77777777" w:rsidR="00426A81" w:rsidRDefault="00426A81" w:rsidP="00AA35A8">
      <w:pPr>
        <w:spacing w:line="240" w:lineRule="auto"/>
      </w:pPr>
      <w:r>
        <w:separator/>
      </w:r>
    </w:p>
  </w:endnote>
  <w:endnote w:type="continuationSeparator" w:id="0">
    <w:p w14:paraId="5F4027B8" w14:textId="77777777" w:rsidR="00426A81" w:rsidRDefault="00426A81" w:rsidP="00AA35A8">
      <w:pPr>
        <w:spacing w:line="240" w:lineRule="auto"/>
      </w:pPr>
      <w:r>
        <w:continuationSeparator/>
      </w:r>
    </w:p>
  </w:endnote>
  <w:endnote w:type="continuationNotice" w:id="1">
    <w:p w14:paraId="3A01CF7C" w14:textId="77777777" w:rsidR="00426A81" w:rsidRDefault="00426A8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BBFCB0" w14:textId="77777777" w:rsidR="00426A81" w:rsidRDefault="00426A81" w:rsidP="00AA35A8">
      <w:pPr>
        <w:spacing w:line="240" w:lineRule="auto"/>
      </w:pPr>
      <w:r>
        <w:separator/>
      </w:r>
    </w:p>
  </w:footnote>
  <w:footnote w:type="continuationSeparator" w:id="0">
    <w:p w14:paraId="584985B8" w14:textId="77777777" w:rsidR="00426A81" w:rsidRDefault="00426A81" w:rsidP="00AA35A8">
      <w:pPr>
        <w:spacing w:line="240" w:lineRule="auto"/>
      </w:pPr>
      <w:r>
        <w:continuationSeparator/>
      </w:r>
    </w:p>
  </w:footnote>
  <w:footnote w:type="continuationNotice" w:id="1">
    <w:p w14:paraId="4F94740B" w14:textId="77777777" w:rsidR="00426A81" w:rsidRDefault="00426A81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4.25pt;height:14.25pt;visibility:visible" o:bullet="t">
        <v:imagedata r:id="rId1" o:title=""/>
      </v:shape>
    </w:pict>
  </w:numPicBullet>
  <w:numPicBullet w:numPicBulletId="1">
    <w:pict>
      <v:shape id="_x0000_i1039" type="#_x0000_t75" style="width:12.75pt;height:12.75pt;visibility:visible" o:bullet="t">
        <v:imagedata r:id="rId2" o:title=""/>
      </v:shape>
    </w:pict>
  </w:numPicBullet>
  <w:abstractNum w:abstractNumId="0" w15:restartNumberingAfterBreak="0">
    <w:nsid w:val="FFFFFF7C"/>
    <w:multiLevelType w:val="singleLevel"/>
    <w:tmpl w:val="E1C6FED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4E25E1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83E20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5E8B4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B7A51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55CD8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84C05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CBE3C0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7E1F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2D85A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651E18"/>
    <w:multiLevelType w:val="hybridMultilevel"/>
    <w:tmpl w:val="DC8EF1C0"/>
    <w:lvl w:ilvl="0" w:tplc="F9CCC478">
      <w:start w:val="1"/>
      <w:numFmt w:val="bullet"/>
      <w:pStyle w:val="Commarcadore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BD0193"/>
    <w:multiLevelType w:val="hybridMultilevel"/>
    <w:tmpl w:val="4488A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6955B3"/>
    <w:multiLevelType w:val="hybridMultilevel"/>
    <w:tmpl w:val="1BF4CB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827943"/>
    <w:multiLevelType w:val="hybridMultilevel"/>
    <w:tmpl w:val="67848C70"/>
    <w:lvl w:ilvl="0" w:tplc="91F0336E">
      <w:numFmt w:val="bullet"/>
      <w:lvlText w:val="•"/>
      <w:lvlJc w:val="left"/>
      <w:pPr>
        <w:ind w:left="723" w:hanging="435"/>
      </w:pPr>
      <w:rPr>
        <w:rFonts w:ascii="Montserrat Light" w:eastAsiaTheme="minorHAnsi" w:hAnsi="Montserrat Light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7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A23814"/>
    <w:multiLevelType w:val="hybridMultilevel"/>
    <w:tmpl w:val="3FE47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22B932">
      <w:start w:val="212"/>
      <w:numFmt w:val="bullet"/>
      <w:lvlText w:val="•"/>
      <w:lvlJc w:val="left"/>
      <w:pPr>
        <w:ind w:left="1800" w:hanging="720"/>
      </w:pPr>
      <w:rPr>
        <w:rFonts w:ascii="Century Gothic" w:eastAsiaTheme="minorHAnsi" w:hAnsi="Century Gothic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C87FFB"/>
    <w:multiLevelType w:val="hybridMultilevel"/>
    <w:tmpl w:val="48AC5D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067280">
    <w:abstractNumId w:val="11"/>
  </w:num>
  <w:num w:numId="2" w16cid:durableId="933787073">
    <w:abstractNumId w:val="19"/>
  </w:num>
  <w:num w:numId="3" w16cid:durableId="1814522898">
    <w:abstractNumId w:val="12"/>
  </w:num>
  <w:num w:numId="4" w16cid:durableId="974414097">
    <w:abstractNumId w:val="13"/>
  </w:num>
  <w:num w:numId="5" w16cid:durableId="131406017">
    <w:abstractNumId w:val="18"/>
  </w:num>
  <w:num w:numId="6" w16cid:durableId="1283922708">
    <w:abstractNumId w:val="14"/>
  </w:num>
  <w:num w:numId="7" w16cid:durableId="1472477150">
    <w:abstractNumId w:val="17"/>
  </w:num>
  <w:num w:numId="8" w16cid:durableId="1002928810">
    <w:abstractNumId w:val="16"/>
  </w:num>
  <w:num w:numId="9" w16cid:durableId="985549092">
    <w:abstractNumId w:val="9"/>
  </w:num>
  <w:num w:numId="10" w16cid:durableId="1103915638">
    <w:abstractNumId w:val="8"/>
  </w:num>
  <w:num w:numId="11" w16cid:durableId="1698852180">
    <w:abstractNumId w:val="7"/>
  </w:num>
  <w:num w:numId="12" w16cid:durableId="1463380464">
    <w:abstractNumId w:val="6"/>
  </w:num>
  <w:num w:numId="13" w16cid:durableId="714547535">
    <w:abstractNumId w:val="5"/>
  </w:num>
  <w:num w:numId="14" w16cid:durableId="1674798547">
    <w:abstractNumId w:val="4"/>
  </w:num>
  <w:num w:numId="15" w16cid:durableId="1818180128">
    <w:abstractNumId w:val="3"/>
  </w:num>
  <w:num w:numId="16" w16cid:durableId="988898963">
    <w:abstractNumId w:val="2"/>
  </w:num>
  <w:num w:numId="17" w16cid:durableId="41950772">
    <w:abstractNumId w:val="1"/>
  </w:num>
  <w:num w:numId="18" w16cid:durableId="1055085161">
    <w:abstractNumId w:val="0"/>
  </w:num>
  <w:num w:numId="19" w16cid:durableId="779105866">
    <w:abstractNumId w:val="10"/>
  </w:num>
  <w:num w:numId="20" w16cid:durableId="1151672655">
    <w:abstractNumId w:val="9"/>
  </w:num>
  <w:num w:numId="21" w16cid:durableId="2076317675">
    <w:abstractNumId w:val="10"/>
  </w:num>
  <w:num w:numId="22" w16cid:durableId="1701390046">
    <w:abstractNumId w:val="15"/>
  </w:num>
  <w:num w:numId="23" w16cid:durableId="21472350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isplayBackgroundShape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>
      <o:colormru v:ext="edit" colors="#fffaeb,#e9ffdd,#f5ffef,white,#f3faf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37C"/>
    <w:rsid w:val="0000752A"/>
    <w:rsid w:val="00016465"/>
    <w:rsid w:val="000274CF"/>
    <w:rsid w:val="00033263"/>
    <w:rsid w:val="000334C1"/>
    <w:rsid w:val="00061942"/>
    <w:rsid w:val="00065C72"/>
    <w:rsid w:val="000767C7"/>
    <w:rsid w:val="000873F6"/>
    <w:rsid w:val="000A49C6"/>
    <w:rsid w:val="000B286F"/>
    <w:rsid w:val="000C2B44"/>
    <w:rsid w:val="000D134B"/>
    <w:rsid w:val="000F039F"/>
    <w:rsid w:val="0010041D"/>
    <w:rsid w:val="001125D5"/>
    <w:rsid w:val="00124ED6"/>
    <w:rsid w:val="00136B3E"/>
    <w:rsid w:val="00153576"/>
    <w:rsid w:val="00167789"/>
    <w:rsid w:val="00194704"/>
    <w:rsid w:val="001A53A7"/>
    <w:rsid w:val="001B160B"/>
    <w:rsid w:val="001D477D"/>
    <w:rsid w:val="001D76FA"/>
    <w:rsid w:val="001F2C20"/>
    <w:rsid w:val="00203213"/>
    <w:rsid w:val="002236D5"/>
    <w:rsid w:val="00243756"/>
    <w:rsid w:val="002566BE"/>
    <w:rsid w:val="0027193E"/>
    <w:rsid w:val="00284246"/>
    <w:rsid w:val="002966D6"/>
    <w:rsid w:val="002A3201"/>
    <w:rsid w:val="002A7891"/>
    <w:rsid w:val="002B51DB"/>
    <w:rsid w:val="002C4D08"/>
    <w:rsid w:val="002C4E0C"/>
    <w:rsid w:val="002C774A"/>
    <w:rsid w:val="002C7C6F"/>
    <w:rsid w:val="002D7BE7"/>
    <w:rsid w:val="002E7306"/>
    <w:rsid w:val="00331DCE"/>
    <w:rsid w:val="00334FEA"/>
    <w:rsid w:val="00351FDF"/>
    <w:rsid w:val="00352A17"/>
    <w:rsid w:val="00357E3C"/>
    <w:rsid w:val="0036221B"/>
    <w:rsid w:val="00364BAA"/>
    <w:rsid w:val="003877F8"/>
    <w:rsid w:val="00391BEA"/>
    <w:rsid w:val="003965A9"/>
    <w:rsid w:val="003B4AEF"/>
    <w:rsid w:val="003B7F92"/>
    <w:rsid w:val="003C55C8"/>
    <w:rsid w:val="003D16CF"/>
    <w:rsid w:val="003E2525"/>
    <w:rsid w:val="003E7F87"/>
    <w:rsid w:val="00415CF3"/>
    <w:rsid w:val="00426A81"/>
    <w:rsid w:val="00435BA1"/>
    <w:rsid w:val="00447CA5"/>
    <w:rsid w:val="00453A7B"/>
    <w:rsid w:val="00457ADE"/>
    <w:rsid w:val="00460C36"/>
    <w:rsid w:val="004625C0"/>
    <w:rsid w:val="00464733"/>
    <w:rsid w:val="00464B92"/>
    <w:rsid w:val="004860D9"/>
    <w:rsid w:val="00490600"/>
    <w:rsid w:val="004909EF"/>
    <w:rsid w:val="004936B2"/>
    <w:rsid w:val="00495895"/>
    <w:rsid w:val="004A1426"/>
    <w:rsid w:val="004A28EA"/>
    <w:rsid w:val="004C1032"/>
    <w:rsid w:val="004D5EB1"/>
    <w:rsid w:val="00504E47"/>
    <w:rsid w:val="005177CC"/>
    <w:rsid w:val="00524297"/>
    <w:rsid w:val="00537559"/>
    <w:rsid w:val="00574DB0"/>
    <w:rsid w:val="005876A4"/>
    <w:rsid w:val="005908CB"/>
    <w:rsid w:val="005A1C94"/>
    <w:rsid w:val="005A518D"/>
    <w:rsid w:val="005A6F8D"/>
    <w:rsid w:val="005B4861"/>
    <w:rsid w:val="005E0FB7"/>
    <w:rsid w:val="005F5EF3"/>
    <w:rsid w:val="00604944"/>
    <w:rsid w:val="00605BCE"/>
    <w:rsid w:val="00626B3C"/>
    <w:rsid w:val="00643F4B"/>
    <w:rsid w:val="00676B73"/>
    <w:rsid w:val="00694C15"/>
    <w:rsid w:val="0069541B"/>
    <w:rsid w:val="00696ED5"/>
    <w:rsid w:val="006A1E18"/>
    <w:rsid w:val="006A37C0"/>
    <w:rsid w:val="006B2AB2"/>
    <w:rsid w:val="006C7F5A"/>
    <w:rsid w:val="006D0785"/>
    <w:rsid w:val="007158FD"/>
    <w:rsid w:val="00724B3B"/>
    <w:rsid w:val="00746B0A"/>
    <w:rsid w:val="00752A04"/>
    <w:rsid w:val="0077153E"/>
    <w:rsid w:val="0079001A"/>
    <w:rsid w:val="00791376"/>
    <w:rsid w:val="00791C5D"/>
    <w:rsid w:val="007B2377"/>
    <w:rsid w:val="007B4FF4"/>
    <w:rsid w:val="007D7F15"/>
    <w:rsid w:val="007E47A0"/>
    <w:rsid w:val="00804247"/>
    <w:rsid w:val="00812CF7"/>
    <w:rsid w:val="00822AAD"/>
    <w:rsid w:val="00831977"/>
    <w:rsid w:val="00865D5F"/>
    <w:rsid w:val="00871DB8"/>
    <w:rsid w:val="00877DF2"/>
    <w:rsid w:val="00887E05"/>
    <w:rsid w:val="008A171A"/>
    <w:rsid w:val="008A32A5"/>
    <w:rsid w:val="008B2782"/>
    <w:rsid w:val="008C6FDE"/>
    <w:rsid w:val="008F180B"/>
    <w:rsid w:val="008F48B9"/>
    <w:rsid w:val="008F6BC6"/>
    <w:rsid w:val="009049BC"/>
    <w:rsid w:val="00916960"/>
    <w:rsid w:val="00917064"/>
    <w:rsid w:val="009230A7"/>
    <w:rsid w:val="009267C5"/>
    <w:rsid w:val="0094162F"/>
    <w:rsid w:val="009505A7"/>
    <w:rsid w:val="0095501D"/>
    <w:rsid w:val="00956B80"/>
    <w:rsid w:val="00962933"/>
    <w:rsid w:val="0096304F"/>
    <w:rsid w:val="0099108A"/>
    <w:rsid w:val="009A7F3F"/>
    <w:rsid w:val="009D646A"/>
    <w:rsid w:val="00A20EF6"/>
    <w:rsid w:val="00A3726F"/>
    <w:rsid w:val="00A379B4"/>
    <w:rsid w:val="00A41D9E"/>
    <w:rsid w:val="00A4248D"/>
    <w:rsid w:val="00A633B0"/>
    <w:rsid w:val="00A718B6"/>
    <w:rsid w:val="00A85D56"/>
    <w:rsid w:val="00A9044D"/>
    <w:rsid w:val="00A9291E"/>
    <w:rsid w:val="00AA1166"/>
    <w:rsid w:val="00AA35A8"/>
    <w:rsid w:val="00AA51F5"/>
    <w:rsid w:val="00AA530F"/>
    <w:rsid w:val="00AB74C5"/>
    <w:rsid w:val="00AE562D"/>
    <w:rsid w:val="00AE7533"/>
    <w:rsid w:val="00B20F64"/>
    <w:rsid w:val="00B42685"/>
    <w:rsid w:val="00B45879"/>
    <w:rsid w:val="00B46144"/>
    <w:rsid w:val="00B535AD"/>
    <w:rsid w:val="00B75292"/>
    <w:rsid w:val="00B8453F"/>
    <w:rsid w:val="00B85473"/>
    <w:rsid w:val="00BE5968"/>
    <w:rsid w:val="00BF7216"/>
    <w:rsid w:val="00C272EB"/>
    <w:rsid w:val="00C40F6A"/>
    <w:rsid w:val="00C62E97"/>
    <w:rsid w:val="00C77403"/>
    <w:rsid w:val="00C81645"/>
    <w:rsid w:val="00CA61BE"/>
    <w:rsid w:val="00CB3E40"/>
    <w:rsid w:val="00CD7637"/>
    <w:rsid w:val="00CF22B3"/>
    <w:rsid w:val="00D00CD9"/>
    <w:rsid w:val="00D15AAE"/>
    <w:rsid w:val="00D217EB"/>
    <w:rsid w:val="00D22971"/>
    <w:rsid w:val="00D25539"/>
    <w:rsid w:val="00D60B19"/>
    <w:rsid w:val="00D86385"/>
    <w:rsid w:val="00D94DB5"/>
    <w:rsid w:val="00D95726"/>
    <w:rsid w:val="00DA4B7F"/>
    <w:rsid w:val="00DB472D"/>
    <w:rsid w:val="00DD6ECC"/>
    <w:rsid w:val="00DE5F88"/>
    <w:rsid w:val="00DF2298"/>
    <w:rsid w:val="00E067BA"/>
    <w:rsid w:val="00E07C52"/>
    <w:rsid w:val="00E26F2A"/>
    <w:rsid w:val="00E360EA"/>
    <w:rsid w:val="00E547A9"/>
    <w:rsid w:val="00E570A5"/>
    <w:rsid w:val="00E6337C"/>
    <w:rsid w:val="00E77096"/>
    <w:rsid w:val="00E91344"/>
    <w:rsid w:val="00EB20A4"/>
    <w:rsid w:val="00EB74E8"/>
    <w:rsid w:val="00EC0F79"/>
    <w:rsid w:val="00ED0A53"/>
    <w:rsid w:val="00EF22EF"/>
    <w:rsid w:val="00F02E99"/>
    <w:rsid w:val="00F03875"/>
    <w:rsid w:val="00F055F4"/>
    <w:rsid w:val="00F215B6"/>
    <w:rsid w:val="00F26479"/>
    <w:rsid w:val="00F30552"/>
    <w:rsid w:val="00F40BD0"/>
    <w:rsid w:val="00F419C0"/>
    <w:rsid w:val="00F46BDB"/>
    <w:rsid w:val="00F82744"/>
    <w:rsid w:val="00F91FAA"/>
    <w:rsid w:val="00FD56F7"/>
    <w:rsid w:val="00FD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faeb,#e9ffdd,#f5ffef,white,#f3faff"/>
    </o:shapedefaults>
    <o:shapelayout v:ext="edit">
      <o:idmap v:ext="edit" data="2"/>
    </o:shapelayout>
  </w:shapeDefaults>
  <w:decimalSymbol w:val=","/>
  <w:listSeparator w:val=";"/>
  <w14:docId w14:val="0F95976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pt-BR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37C"/>
    <w:rPr>
      <w:color w:val="043D68" w:themeColor="text2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A3726F"/>
    <w:pPr>
      <w:spacing w:after="80"/>
      <w:outlineLvl w:val="0"/>
    </w:pPr>
    <w:rPr>
      <w:b/>
      <w:bCs/>
      <w:caps/>
      <w:spacing w:val="20"/>
    </w:rPr>
  </w:style>
  <w:style w:type="paragraph" w:styleId="Ttulo2">
    <w:name w:val="heading 2"/>
    <w:basedOn w:val="Normal"/>
    <w:next w:val="Normal"/>
    <w:link w:val="Ttulo2Char"/>
    <w:uiPriority w:val="9"/>
    <w:qFormat/>
    <w:rsid w:val="00AA51F5"/>
    <w:pPr>
      <w:spacing w:after="120"/>
      <w:outlineLvl w:val="1"/>
    </w:pPr>
    <w:rPr>
      <w:szCs w:val="20"/>
    </w:rPr>
  </w:style>
  <w:style w:type="paragraph" w:styleId="Ttulo3">
    <w:name w:val="heading 3"/>
    <w:basedOn w:val="Normal"/>
    <w:next w:val="Normal"/>
    <w:link w:val="Ttulo3Char"/>
    <w:uiPriority w:val="9"/>
    <w:qFormat/>
    <w:rsid w:val="00351FDF"/>
    <w:pPr>
      <w:spacing w:after="80" w:line="240" w:lineRule="auto"/>
      <w:outlineLvl w:val="2"/>
    </w:pPr>
    <w:rPr>
      <w:noProof/>
      <w:lang w:val="it-IT"/>
    </w:rPr>
  </w:style>
  <w:style w:type="paragraph" w:styleId="Ttulo4">
    <w:name w:val="heading 4"/>
    <w:basedOn w:val="Normal"/>
    <w:next w:val="Normal"/>
    <w:link w:val="Ttulo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Ttulo5">
    <w:name w:val="heading 5"/>
    <w:basedOn w:val="Normal"/>
    <w:next w:val="Normal"/>
    <w:link w:val="Ttulo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Ttulo6">
    <w:name w:val="heading 6"/>
    <w:basedOn w:val="Normal"/>
    <w:next w:val="Normal"/>
    <w:link w:val="Ttulo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05BCE"/>
    <w:rPr>
      <w:rFonts w:ascii="Times New Roman" w:hAnsi="Times New Roman" w:cs="Times New Roman"/>
      <w:color w:val="043D68" w:themeColor="text2"/>
      <w:sz w:val="18"/>
      <w:szCs w:val="18"/>
    </w:rPr>
  </w:style>
  <w:style w:type="paragraph" w:styleId="PargrafodaLista">
    <w:name w:val="List Paragraph"/>
    <w:basedOn w:val="Normal"/>
    <w:uiPriority w:val="34"/>
    <w:rsid w:val="00331DCE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605BCE"/>
    <w:rPr>
      <w:color w:val="043D68" w:themeColor="text2"/>
      <w:sz w:val="20"/>
    </w:rPr>
  </w:style>
  <w:style w:type="paragraph" w:styleId="Rodap">
    <w:name w:val="footer"/>
    <w:basedOn w:val="Normal"/>
    <w:link w:val="Rodap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605BCE"/>
    <w:rPr>
      <w:color w:val="043D68" w:themeColor="text2"/>
      <w:sz w:val="20"/>
    </w:rPr>
  </w:style>
  <w:style w:type="table" w:styleId="Tabelacomgrade">
    <w:name w:val="Table Grid"/>
    <w:basedOn w:val="Tabela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har"/>
    <w:uiPriority w:val="10"/>
    <w:qFormat/>
    <w:rsid w:val="00AB74C5"/>
    <w:pPr>
      <w:spacing w:after="120"/>
    </w:pPr>
    <w:rPr>
      <w:b/>
      <w:bCs/>
      <w:spacing w:val="20"/>
      <w:sz w:val="52"/>
      <w:szCs w:val="48"/>
      <w:lang w:val="it-IT"/>
    </w:rPr>
  </w:style>
  <w:style w:type="character" w:customStyle="1" w:styleId="TtuloChar">
    <w:name w:val="Título Char"/>
    <w:basedOn w:val="Fontepargpadro"/>
    <w:link w:val="Ttulo"/>
    <w:uiPriority w:val="10"/>
    <w:rsid w:val="00AB74C5"/>
    <w:rPr>
      <w:b/>
      <w:bCs/>
      <w:color w:val="043D68" w:themeColor="text2"/>
      <w:spacing w:val="20"/>
      <w:sz w:val="52"/>
      <w:szCs w:val="48"/>
      <w:lang w:val="it-IT"/>
    </w:rPr>
  </w:style>
  <w:style w:type="character" w:styleId="TextodoEspaoReservado">
    <w:name w:val="Placeholder Text"/>
    <w:basedOn w:val="Fontepargpadro"/>
    <w:uiPriority w:val="99"/>
    <w:semiHidden/>
    <w:rsid w:val="002E7306"/>
    <w:rPr>
      <w:color w:val="808080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1426"/>
    <w:pPr>
      <w:numPr>
        <w:ilvl w:val="1"/>
      </w:numPr>
      <w:spacing w:after="120" w:line="240" w:lineRule="auto"/>
    </w:pPr>
    <w:rPr>
      <w:rFonts w:eastAsiaTheme="minorEastAsia"/>
      <w:b/>
      <w:caps/>
      <w:spacing w:val="20"/>
      <w:sz w:val="24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4A1426"/>
    <w:rPr>
      <w:rFonts w:eastAsiaTheme="minorEastAsia"/>
      <w:b/>
      <w:caps/>
      <w:color w:val="043D68" w:themeColor="text2"/>
      <w:spacing w:val="20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A3726F"/>
    <w:rPr>
      <w:b/>
      <w:bCs/>
      <w:caps/>
      <w:color w:val="043D68" w:themeColor="text2"/>
      <w:spacing w:val="20"/>
      <w:sz w:val="20"/>
    </w:rPr>
  </w:style>
  <w:style w:type="character" w:customStyle="1" w:styleId="Ttulo2Char">
    <w:name w:val="Título 2 Char"/>
    <w:basedOn w:val="Fontepargpadro"/>
    <w:link w:val="Ttulo2"/>
    <w:uiPriority w:val="9"/>
    <w:rsid w:val="00AA51F5"/>
    <w:rPr>
      <w:color w:val="043D68" w:themeColor="text2"/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rsid w:val="00351FDF"/>
    <w:rPr>
      <w:noProof/>
      <w:color w:val="043D68" w:themeColor="text2"/>
      <w:sz w:val="20"/>
      <w:lang w:val="it-I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5BCE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5BCE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5BCE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Fontepargpadro"/>
    <w:uiPriority w:val="99"/>
    <w:semiHidden/>
    <w:rsid w:val="00D22971"/>
    <w:rPr>
      <w:color w:val="0563C1" w:themeColor="hyperlink"/>
      <w:u w:val="single"/>
    </w:rPr>
  </w:style>
  <w:style w:type="character" w:customStyle="1" w:styleId="MenoNoResolvida1">
    <w:name w:val="Menção Não Resolvida1"/>
    <w:basedOn w:val="Fontepargpadro"/>
    <w:uiPriority w:val="99"/>
    <w:semiHidden/>
    <w:rsid w:val="00D22971"/>
    <w:rPr>
      <w:color w:val="605E5C"/>
      <w:shd w:val="clear" w:color="auto" w:fill="E1DFDD"/>
    </w:rPr>
  </w:style>
  <w:style w:type="paragraph" w:customStyle="1" w:styleId="Listacommarcadores">
    <w:name w:val="Lista com marcadores"/>
    <w:basedOn w:val="Normal"/>
    <w:uiPriority w:val="9"/>
    <w:semiHidden/>
    <w:qFormat/>
    <w:rsid w:val="00676B73"/>
    <w:pPr>
      <w:spacing w:after="120" w:line="240" w:lineRule="auto"/>
      <w:ind w:left="288"/>
    </w:pPr>
    <w:rPr>
      <w:szCs w:val="20"/>
    </w:rPr>
  </w:style>
  <w:style w:type="paragraph" w:customStyle="1" w:styleId="SobreMim">
    <w:name w:val="SobreMim"/>
    <w:basedOn w:val="Normal"/>
    <w:next w:val="Normal"/>
    <w:link w:val="CaracteresSobreMim"/>
    <w:uiPriority w:val="28"/>
    <w:semiHidden/>
    <w:qFormat/>
    <w:rsid w:val="00351FDF"/>
    <w:pPr>
      <w:spacing w:after="240"/>
    </w:pPr>
    <w:rPr>
      <w:b/>
      <w:bCs/>
      <w:color w:val="FFFFFF" w:themeColor="background1"/>
      <w:spacing w:val="20"/>
      <w:sz w:val="24"/>
    </w:rPr>
  </w:style>
  <w:style w:type="character" w:customStyle="1" w:styleId="CaracteresSobreMim">
    <w:name w:val="Caracteres SobreMim"/>
    <w:basedOn w:val="Fontepargpadro"/>
    <w:link w:val="SobreMim"/>
    <w:uiPriority w:val="28"/>
    <w:semiHidden/>
    <w:rsid w:val="00A3726F"/>
    <w:rPr>
      <w:b/>
      <w:bCs/>
      <w:color w:val="FFFFFF" w:themeColor="background1"/>
      <w:spacing w:val="20"/>
    </w:rPr>
  </w:style>
  <w:style w:type="paragraph" w:customStyle="1" w:styleId="Corpobranco">
    <w:name w:val="Corpo branco"/>
    <w:basedOn w:val="Normal"/>
    <w:semiHidden/>
    <w:qFormat/>
    <w:rsid w:val="00351FDF"/>
    <w:rPr>
      <w:color w:val="FFFFFF" w:themeColor="background1"/>
      <w:szCs w:val="20"/>
    </w:rPr>
  </w:style>
  <w:style w:type="paragraph" w:customStyle="1" w:styleId="ListacomMarcadores0">
    <w:name w:val="Lista com Marcadores"/>
    <w:basedOn w:val="PargrafodaLista"/>
    <w:semiHidden/>
    <w:qFormat/>
    <w:rsid w:val="00351FDF"/>
    <w:pPr>
      <w:spacing w:line="360" w:lineRule="auto"/>
      <w:ind w:left="360" w:hanging="360"/>
    </w:pPr>
    <w:rPr>
      <w:color w:val="auto"/>
      <w:szCs w:val="20"/>
    </w:rPr>
  </w:style>
  <w:style w:type="paragraph" w:styleId="Commarcadores">
    <w:name w:val="List Bullet"/>
    <w:basedOn w:val="ListacomMarcadores0"/>
    <w:uiPriority w:val="6"/>
    <w:qFormat/>
    <w:rsid w:val="00A3726F"/>
    <w:pPr>
      <w:numPr>
        <w:numId w:val="21"/>
      </w:numPr>
    </w:pPr>
  </w:style>
  <w:style w:type="character" w:customStyle="1" w:styleId="NoEstEmNegrito">
    <w:name w:val="Não Está Em Negrito"/>
    <w:uiPriority w:val="1"/>
    <w:qFormat/>
    <w:rsid w:val="00A3726F"/>
    <w:rPr>
      <w:b/>
      <w:color w:val="043D68" w:themeColor="text2"/>
    </w:rPr>
  </w:style>
  <w:style w:type="character" w:customStyle="1" w:styleId="Negrito">
    <w:name w:val="Negrito"/>
    <w:uiPriority w:val="1"/>
    <w:qFormat/>
    <w:rsid w:val="00A3726F"/>
    <w:rPr>
      <w:b/>
      <w:bCs/>
    </w:rPr>
  </w:style>
  <w:style w:type="character" w:customStyle="1" w:styleId="Itlico">
    <w:name w:val="Itálico"/>
    <w:uiPriority w:val="1"/>
    <w:qFormat/>
    <w:rsid w:val="00A3726F"/>
    <w:rPr>
      <w:i/>
      <w:iCs/>
    </w:rPr>
  </w:style>
  <w:style w:type="paragraph" w:styleId="NormalWeb">
    <w:name w:val="Normal (Web)"/>
    <w:basedOn w:val="Normal"/>
    <w:uiPriority w:val="99"/>
    <w:semiHidden/>
    <w:rsid w:val="00E6337C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inic\AppData\Roaming\Microsoft\Templates\Curr&#237;culo%20de%20designer%20de%20interface%20do%20usu&#225;rioexperi&#234;ncia%20do%20usu&#225;rio%20simpl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255B43DEAC74E3B9602ECD5B2FEA7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5229424-C59C-4C2A-97C5-4B23E1F68345}"/>
      </w:docPartPr>
      <w:docPartBody>
        <w:p w:rsidR="00331F07" w:rsidRDefault="00000000">
          <w:pPr>
            <w:pStyle w:val="B255B43DEAC74E3B9602ECD5B2FEA726"/>
          </w:pPr>
          <w:r w:rsidRPr="002D7BE7">
            <w:rPr>
              <w:lang w:bidi="pt-BR"/>
            </w:rPr>
            <w:t>OBJETIVO</w:t>
          </w:r>
        </w:p>
      </w:docPartBody>
    </w:docPart>
    <w:docPart>
      <w:docPartPr>
        <w:name w:val="30A17E43E4E144FBAD1E5CE3E222195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EB06D79-D343-470A-B8B9-3B59BBB57EBE}"/>
      </w:docPartPr>
      <w:docPartBody>
        <w:p w:rsidR="00331F07" w:rsidRDefault="00000000">
          <w:pPr>
            <w:pStyle w:val="30A17E43E4E144FBAD1E5CE3E2221951"/>
          </w:pPr>
          <w:r w:rsidRPr="002D7BE7">
            <w:rPr>
              <w:lang w:bidi="pt-BR"/>
            </w:rPr>
            <w:t>Contato</w:t>
          </w:r>
        </w:p>
      </w:docPartBody>
    </w:docPart>
    <w:docPart>
      <w:docPartPr>
        <w:name w:val="404B0EBD42404CCE8DD77575BBB3605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B74F887-DCD8-4F66-98B3-0F37EEB89528}"/>
      </w:docPartPr>
      <w:docPartBody>
        <w:p w:rsidR="00331F07" w:rsidRDefault="00000000">
          <w:pPr>
            <w:pStyle w:val="404B0EBD42404CCE8DD77575BBB3605C"/>
          </w:pPr>
          <w:r w:rsidRPr="002D7BE7">
            <w:rPr>
              <w:lang w:bidi="pt-BR"/>
            </w:rPr>
            <w:t>Experiência</w:t>
          </w:r>
        </w:p>
      </w:docPartBody>
    </w:docPart>
    <w:docPart>
      <w:docPartPr>
        <w:name w:val="C6A16FEE94F74C2080E96A1A15CC0F4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F6952F8-5753-49AE-AF49-F0D70559A950}"/>
      </w:docPartPr>
      <w:docPartBody>
        <w:p w:rsidR="00331F07" w:rsidRDefault="00000000">
          <w:pPr>
            <w:pStyle w:val="C6A16FEE94F74C2080E96A1A15CC0F45"/>
          </w:pPr>
          <w:r w:rsidRPr="002D7BE7">
            <w:rPr>
              <w:lang w:bidi="pt-BR"/>
            </w:rPr>
            <w:t>Sobre Mim</w:t>
          </w:r>
        </w:p>
      </w:docPartBody>
    </w:docPart>
    <w:docPart>
      <w:docPartPr>
        <w:name w:val="E7F52F55898045A4917BE086A7CF2C2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A528B79-CBE4-45DA-BF05-639909710B91}"/>
      </w:docPartPr>
      <w:docPartBody>
        <w:p w:rsidR="00331F07" w:rsidRDefault="00000000">
          <w:pPr>
            <w:pStyle w:val="E7F52F55898045A4917BE086A7CF2C2B"/>
          </w:pPr>
          <w:r w:rsidRPr="002D7BE7">
            <w:rPr>
              <w:lang w:bidi="pt-BR"/>
            </w:rPr>
            <w:t>EDUCAÇÃO</w:t>
          </w:r>
        </w:p>
      </w:docPartBody>
    </w:docPart>
    <w:docPart>
      <w:docPartPr>
        <w:name w:val="CCB521D8CECF4A5EAD59CE663443407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15D6CA6-B5CA-47C2-8244-2CD2749E330D}"/>
      </w:docPartPr>
      <w:docPartBody>
        <w:p w:rsidR="00331F07" w:rsidRDefault="00000000">
          <w:pPr>
            <w:pStyle w:val="CCB521D8CECF4A5EAD59CE6634434078"/>
          </w:pPr>
          <w:r w:rsidRPr="002D7BE7">
            <w:rPr>
              <w:lang w:bidi="pt-BR"/>
            </w:rPr>
            <w:t>HABILIDADES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C99"/>
    <w:rsid w:val="00036ED7"/>
    <w:rsid w:val="00065C72"/>
    <w:rsid w:val="001A53A7"/>
    <w:rsid w:val="001F33DD"/>
    <w:rsid w:val="00266B4D"/>
    <w:rsid w:val="00331F07"/>
    <w:rsid w:val="0036007F"/>
    <w:rsid w:val="00364BAA"/>
    <w:rsid w:val="00495895"/>
    <w:rsid w:val="00604944"/>
    <w:rsid w:val="00812CF7"/>
    <w:rsid w:val="008B0775"/>
    <w:rsid w:val="00A4410B"/>
    <w:rsid w:val="00A52E24"/>
    <w:rsid w:val="00D1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255B43DEAC74E3B9602ECD5B2FEA726">
    <w:name w:val="B255B43DEAC74E3B9602ECD5B2FEA726"/>
  </w:style>
  <w:style w:type="paragraph" w:customStyle="1" w:styleId="30A17E43E4E144FBAD1E5CE3E2221951">
    <w:name w:val="30A17E43E4E144FBAD1E5CE3E2221951"/>
  </w:style>
  <w:style w:type="paragraph" w:customStyle="1" w:styleId="404B0EBD42404CCE8DD77575BBB3605C">
    <w:name w:val="404B0EBD42404CCE8DD77575BBB3605C"/>
  </w:style>
  <w:style w:type="paragraph" w:customStyle="1" w:styleId="C6A16FEE94F74C2080E96A1A15CC0F45">
    <w:name w:val="C6A16FEE94F74C2080E96A1A15CC0F45"/>
  </w:style>
  <w:style w:type="paragraph" w:customStyle="1" w:styleId="E7F52F55898045A4917BE086A7CF2C2B">
    <w:name w:val="E7F52F55898045A4917BE086A7CF2C2B"/>
  </w:style>
  <w:style w:type="paragraph" w:customStyle="1" w:styleId="CCB521D8CECF4A5EAD59CE6634434078">
    <w:name w:val="CCB521D8CECF4A5EAD59CE663443407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043D68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096CFC-93AE-4516-98C2-08D811E078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3ACD3A-016A-4DA1-BDB8-A4D0D5066FF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C949AC9-09B6-410F-BCB1-38C226FEBC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DFCF9E5-1071-4C3D-AA44-7E8B97CFD0B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Currículo de designer de interface do usuárioexperiência do usuário simples</Template>
  <TotalTime>0</TotalTime>
  <Pages>1</Pages>
  <Words>208</Words>
  <Characters>1128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2025-11-04T07:30:00Z</dcterms:created>
  <dcterms:modified xsi:type="dcterms:W3CDTF">2026-05-26T09:34:00Z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